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7BDD" w14:textId="5239137D" w:rsidR="00DE615F" w:rsidRDefault="003377A4" w:rsidP="00DE615F">
      <w:pPr>
        <w:ind w:firstLine="0"/>
      </w:pPr>
      <w:r>
        <w:t>1</w:t>
      </w:r>
    </w:p>
    <w:p w14:paraId="063F2102" w14:textId="6505AA4F" w:rsidR="003377A4" w:rsidRDefault="003377A4" w:rsidP="00DE615F">
      <w:pPr>
        <w:ind w:firstLine="0"/>
      </w:pPr>
      <w:r>
        <w:t>Name: Ryan Godburn</w:t>
      </w:r>
    </w:p>
    <w:p w14:paraId="7813316A" w14:textId="4128686D" w:rsidR="003377A4" w:rsidRDefault="003377A4" w:rsidP="00DE615F">
      <w:pPr>
        <w:ind w:firstLine="0"/>
      </w:pPr>
      <w:r>
        <w:t>Major: Cybersecurity &amp; Networks</w:t>
      </w:r>
    </w:p>
    <w:p w14:paraId="5E925C9A" w14:textId="6875DE32" w:rsidR="003377A4" w:rsidRDefault="003377A4" w:rsidP="00DE615F">
      <w:pPr>
        <w:ind w:firstLine="0"/>
      </w:pPr>
      <w:r>
        <w:t>Minor: None</w:t>
      </w:r>
    </w:p>
    <w:p w14:paraId="23EC2747" w14:textId="06625A7A" w:rsidR="003377A4" w:rsidRDefault="003377A4" w:rsidP="00DE615F">
      <w:pPr>
        <w:ind w:firstLine="0"/>
      </w:pPr>
      <w:r>
        <w:t>Expected Date of Graduation: Spring 2026</w:t>
      </w:r>
    </w:p>
    <w:p w14:paraId="571C5CF7" w14:textId="29DCE7B6" w:rsidR="003377A4" w:rsidRDefault="003377A4" w:rsidP="00DE615F">
      <w:pPr>
        <w:ind w:firstLine="0"/>
      </w:pPr>
      <w:r>
        <w:t xml:space="preserve">Thesis Major: </w:t>
      </w:r>
      <w:r>
        <w:t>Cybersecurity &amp; Networks</w:t>
      </w:r>
    </w:p>
    <w:p w14:paraId="3A023A32" w14:textId="77777777" w:rsidR="003377A4" w:rsidRDefault="003377A4" w:rsidP="00DE615F">
      <w:pPr>
        <w:ind w:firstLine="0"/>
      </w:pPr>
    </w:p>
    <w:p w14:paraId="6C60420D" w14:textId="2F1E8FEF" w:rsidR="003377A4" w:rsidRDefault="003377A4" w:rsidP="00DE615F">
      <w:pPr>
        <w:ind w:firstLine="0"/>
      </w:pPr>
      <w:r>
        <w:t>2</w:t>
      </w:r>
    </w:p>
    <w:p w14:paraId="4DAFE812" w14:textId="5909F196" w:rsidR="003377A4" w:rsidRDefault="003377A4" w:rsidP="003377A4">
      <w:pPr>
        <w:pStyle w:val="ListParagraph"/>
        <w:numPr>
          <w:ilvl w:val="0"/>
          <w:numId w:val="19"/>
        </w:numPr>
      </w:pPr>
      <w:r w:rsidRPr="003377A4">
        <w:t>Elmahedi Mahalal</w:t>
      </w:r>
    </w:p>
    <w:p w14:paraId="7467D703" w14:textId="5EB7D695" w:rsidR="003377A4" w:rsidRDefault="003377A4" w:rsidP="003377A4">
      <w:pPr>
        <w:pStyle w:val="ListParagraph"/>
        <w:numPr>
          <w:ilvl w:val="0"/>
          <w:numId w:val="19"/>
        </w:numPr>
      </w:pPr>
      <w:r>
        <w:t>Alice Fischer</w:t>
      </w:r>
    </w:p>
    <w:p w14:paraId="585731C4" w14:textId="77777777" w:rsidR="00522615" w:rsidRDefault="00522615" w:rsidP="00522615">
      <w:pPr>
        <w:ind w:firstLine="0"/>
      </w:pPr>
    </w:p>
    <w:p w14:paraId="0BBC604C" w14:textId="54C6F4E9" w:rsidR="00522615" w:rsidRDefault="00522615" w:rsidP="00522615">
      <w:pPr>
        <w:ind w:firstLine="0"/>
      </w:pPr>
      <w:r>
        <w:t>3</w:t>
      </w:r>
    </w:p>
    <w:p w14:paraId="13E7CC52" w14:textId="3D434464" w:rsidR="00522615" w:rsidRDefault="00AA5E49" w:rsidP="00AA5E49">
      <w:r w:rsidRPr="00AA5E49">
        <w:t>During my advisor interviews, I focused on exploring the feasibility of my research interests in cybersecurity and artificial intelligence. My key questions centered around the potential for researching large language models as honeypots and developing new defensive techniques against malware. I also inquired about their previous research experience, prior experience as Honors thesis advisors, potential research directions they would recommend, and their willingness to serve as my advisor. Additionally, I asked about any special requirements for the Honors Proposal and Thesis in the computer science department.</w:t>
      </w:r>
    </w:p>
    <w:p w14:paraId="21B57BF6" w14:textId="77777777" w:rsidR="00522615" w:rsidRDefault="00522615" w:rsidP="00522615">
      <w:pPr>
        <w:ind w:firstLine="0"/>
      </w:pPr>
    </w:p>
    <w:p w14:paraId="12ED3CD5" w14:textId="77777777" w:rsidR="00AA5E49" w:rsidRDefault="00AA5E49" w:rsidP="00522615">
      <w:pPr>
        <w:ind w:firstLine="0"/>
      </w:pPr>
    </w:p>
    <w:p w14:paraId="62808189" w14:textId="77777777" w:rsidR="00AA5E49" w:rsidRDefault="00AA5E49" w:rsidP="00522615">
      <w:pPr>
        <w:ind w:firstLine="0"/>
      </w:pPr>
    </w:p>
    <w:p w14:paraId="61C0E1D7" w14:textId="77777777" w:rsidR="00AA5E49" w:rsidRDefault="00AA5E49" w:rsidP="00522615">
      <w:pPr>
        <w:ind w:firstLine="0"/>
      </w:pPr>
    </w:p>
    <w:p w14:paraId="111744EB" w14:textId="76F64BA5" w:rsidR="00522615" w:rsidRDefault="00522615" w:rsidP="00522615">
      <w:pPr>
        <w:ind w:firstLine="0"/>
      </w:pPr>
      <w:r>
        <w:lastRenderedPageBreak/>
        <w:t>4</w:t>
      </w:r>
    </w:p>
    <w:p w14:paraId="7A85E0A1" w14:textId="544C3959" w:rsidR="00522615" w:rsidRDefault="00AA5E49" w:rsidP="00AA5E49">
      <w:r w:rsidRPr="00AA5E49">
        <w:t>Through these discussions, I learned several important details about the thesis requirements in the computer science department. The Honors thesis should focus more on research and theoretical aspects, while implementation-heavy work is better suited for the capstone project. The thesis must follow IEEE format, and I will take the Honors thesis credits in fall 2025. Importantly, the department can provide necessary resources such as laptops for malware testing and servers for running large language models locally, which will be essential for my research.</w:t>
      </w:r>
    </w:p>
    <w:p w14:paraId="21573547" w14:textId="77777777" w:rsidR="00522615" w:rsidRDefault="00522615" w:rsidP="00522615">
      <w:pPr>
        <w:ind w:firstLine="0"/>
      </w:pPr>
    </w:p>
    <w:p w14:paraId="06AA82FF" w14:textId="56702EE7" w:rsidR="00522615" w:rsidRDefault="00522615" w:rsidP="00522615">
      <w:pPr>
        <w:ind w:firstLine="0"/>
      </w:pPr>
      <w:r>
        <w:t>5</w:t>
      </w:r>
    </w:p>
    <w:p w14:paraId="08C8E0E7" w14:textId="2E67F2A9" w:rsidR="00522615" w:rsidRDefault="00AA5E49" w:rsidP="00AA5E49">
      <w:r w:rsidRPr="00AA5E49">
        <w:t xml:space="preserve">Two primary thesis topics emerged from my discussions with potential advisors. The first involves using large language models as honeyservers, comparing different models like GPT-4, Gemini Advanced, Deepseek R1, Claude Opus, and Meta LLama, with the additional consideration of implementing a policy engine to distinguish between legitimate and attacker traffic. The second topic involves developing a defense against malware by mimicking analysis system environments. The advisors indicated that the first topic would be more appropriate for an Honors thesis due to its stronger focus on research and </w:t>
      </w:r>
      <w:r w:rsidR="00EA37D0">
        <w:t>theory</w:t>
      </w:r>
      <w:r w:rsidRPr="00AA5E49">
        <w:t xml:space="preserve"> aspects.</w:t>
      </w:r>
    </w:p>
    <w:p w14:paraId="3BF3335F" w14:textId="232E8A1F" w:rsidR="00522615" w:rsidRDefault="00522615" w:rsidP="00522615">
      <w:pPr>
        <w:ind w:firstLine="0"/>
      </w:pPr>
    </w:p>
    <w:p w14:paraId="59B82032" w14:textId="77777777" w:rsidR="00AA5E49" w:rsidRDefault="00AA5E49" w:rsidP="00522615">
      <w:pPr>
        <w:ind w:firstLine="0"/>
      </w:pPr>
    </w:p>
    <w:p w14:paraId="38D742D8" w14:textId="77777777" w:rsidR="00AA5E49" w:rsidRDefault="00AA5E49" w:rsidP="00522615">
      <w:pPr>
        <w:ind w:firstLine="0"/>
      </w:pPr>
    </w:p>
    <w:p w14:paraId="7BC0D04C" w14:textId="77777777" w:rsidR="00AA5E49" w:rsidRDefault="00AA5E49" w:rsidP="00522615">
      <w:pPr>
        <w:ind w:firstLine="0"/>
      </w:pPr>
    </w:p>
    <w:p w14:paraId="4739F276" w14:textId="77777777" w:rsidR="00AA5E49" w:rsidRDefault="00AA5E49" w:rsidP="00522615">
      <w:pPr>
        <w:ind w:firstLine="0"/>
      </w:pPr>
    </w:p>
    <w:p w14:paraId="41952489" w14:textId="77777777" w:rsidR="00AA5E49" w:rsidRDefault="00AA5E49" w:rsidP="00522615">
      <w:pPr>
        <w:ind w:firstLine="0"/>
      </w:pPr>
    </w:p>
    <w:p w14:paraId="783410D3" w14:textId="15177FF9" w:rsidR="00522615" w:rsidRDefault="00522615" w:rsidP="00522615">
      <w:pPr>
        <w:ind w:firstLine="0"/>
      </w:pPr>
      <w:r>
        <w:lastRenderedPageBreak/>
        <w:t>6</w:t>
      </w:r>
    </w:p>
    <w:p w14:paraId="6FF666E0" w14:textId="52A53D74" w:rsidR="00522615" w:rsidRDefault="00AA5E49" w:rsidP="00AA5E49">
      <w:r w:rsidRPr="00AA5E49">
        <w:t>After careful consideration of the discussed topics, I would choose to pursue research into large language models acting as honeyservers with a policy engine. This choice aligns better with the Honors thesis requirements of emphasizing research and theory rather than product development. The theoretical depth and research potential of this topic make it more suitable than the malware defense system, which leans more toward practical implementation.</w:t>
      </w:r>
    </w:p>
    <w:p w14:paraId="50BC5E0F" w14:textId="77777777" w:rsidR="00522615" w:rsidRDefault="00522615" w:rsidP="00522615">
      <w:pPr>
        <w:ind w:firstLine="0"/>
      </w:pPr>
    </w:p>
    <w:p w14:paraId="47FCC45E" w14:textId="470634D9" w:rsidR="00522615" w:rsidRDefault="00522615" w:rsidP="00522615">
      <w:pPr>
        <w:ind w:firstLine="0"/>
      </w:pPr>
      <w:r>
        <w:t>7</w:t>
      </w:r>
    </w:p>
    <w:p w14:paraId="58DEA8EB" w14:textId="7A6AE324" w:rsidR="00522615" w:rsidRDefault="00AA5E49" w:rsidP="00AA5E49">
      <w:r w:rsidRPr="00AA5E49">
        <w:t xml:space="preserve">Based on our discussions, I would prefer to work with Elmahedi Mahalal as my thesis advisor. His extensive experience in research related to large language models and artificial intelligence makes him well-suited to guide </w:t>
      </w:r>
      <w:r w:rsidR="00EA37D0">
        <w:t xml:space="preserve">me in </w:t>
      </w:r>
      <w:r w:rsidRPr="00AA5E49">
        <w:t xml:space="preserve">this </w:t>
      </w:r>
      <w:r w:rsidR="00EA37D0">
        <w:t xml:space="preserve">research </w:t>
      </w:r>
      <w:r w:rsidRPr="00AA5E49">
        <w:t xml:space="preserve">project. His background includes research in areas such as Deep Learning-Based Secret Key Generation, Deep Learning-based Indoor mmWave Channel Prediction, and GAN-Assisted Secret Key Generation, which demonstrates his expertise in </w:t>
      </w:r>
      <w:r w:rsidR="00EA37D0">
        <w:t>artificial intelligence</w:t>
      </w:r>
      <w:r w:rsidRPr="00AA5E49">
        <w:t xml:space="preserve"> applications.</w:t>
      </w:r>
    </w:p>
    <w:p w14:paraId="1E4FC546" w14:textId="77777777" w:rsidR="00522615" w:rsidRDefault="00522615" w:rsidP="00522615">
      <w:pPr>
        <w:ind w:firstLine="0"/>
      </w:pPr>
    </w:p>
    <w:p w14:paraId="1457FEB5" w14:textId="0ED33003" w:rsidR="00522615" w:rsidRDefault="00522615" w:rsidP="00522615">
      <w:pPr>
        <w:ind w:firstLine="0"/>
      </w:pPr>
      <w:r>
        <w:t>8</w:t>
      </w:r>
    </w:p>
    <w:p w14:paraId="30F5AA50" w14:textId="44DAA405" w:rsidR="00AA5E49" w:rsidRDefault="00AA5E49" w:rsidP="00522615">
      <w:pPr>
        <w:ind w:firstLine="0"/>
      </w:pPr>
      <w:r>
        <w:tab/>
      </w:r>
      <w:r w:rsidRPr="00AA5E49">
        <w:t>Regarding availability, both potential advisors have confirmed their willingness to commit to being my Honors thesis advisor. They are prepared to assist with my proposal this year and support the project through to completion in my senior year</w:t>
      </w:r>
      <w:r>
        <w:t xml:space="preserve">. </w:t>
      </w:r>
      <w:r w:rsidRPr="00AA5E49">
        <w:t>This confirmation ensures that I can proceed with the formal advisor selection process and begin working on my thesis proposal.</w:t>
      </w:r>
    </w:p>
    <w:p w14:paraId="40D6A9F6" w14:textId="77777777" w:rsidR="00522615" w:rsidRDefault="00522615" w:rsidP="00522615">
      <w:pPr>
        <w:ind w:firstLine="0"/>
      </w:pPr>
    </w:p>
    <w:sectPr w:rsidR="00522615">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C916" w14:textId="77777777" w:rsidR="00E03DE3" w:rsidRDefault="00E03DE3">
      <w:pPr>
        <w:spacing w:line="240" w:lineRule="auto"/>
      </w:pPr>
      <w:r>
        <w:separator/>
      </w:r>
    </w:p>
  </w:endnote>
  <w:endnote w:type="continuationSeparator" w:id="0">
    <w:p w14:paraId="566DC81A" w14:textId="77777777" w:rsidR="00E03DE3" w:rsidRDefault="00E03D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FEAF" w14:textId="77777777" w:rsidR="00E03DE3" w:rsidRDefault="00E03DE3">
      <w:pPr>
        <w:spacing w:line="240" w:lineRule="auto"/>
      </w:pPr>
      <w:r>
        <w:separator/>
      </w:r>
    </w:p>
  </w:footnote>
  <w:footnote w:type="continuationSeparator" w:id="0">
    <w:p w14:paraId="58E035C8" w14:textId="77777777" w:rsidR="00E03DE3" w:rsidRDefault="00E03D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5A47" w14:textId="17E51292" w:rsidR="00080C97" w:rsidRDefault="00000000">
    <w:pPr>
      <w:pStyle w:val="Header"/>
    </w:pPr>
    <w:sdt>
      <w:sdtPr>
        <w:alias w:val="Last Name:"/>
        <w:tag w:val="Last Name:"/>
        <w:id w:val="1658178901"/>
        <w:placeholder>
          <w:docPart w:val="C51330B0980A42EABD11A570F33534AC"/>
        </w:placeholder>
        <w:dataBinding w:prefixMappings="xmlns:ns0='http://schemas.microsoft.com/office/2006/coverPageProps' " w:xpath="/ns0:CoverPageProperties[1]/ns0:Abstract[1]" w:storeItemID="{55AF091B-3C7A-41E3-B477-F2FDAA23CFDA}"/>
        <w15:appearance w15:val="hidden"/>
        <w:text/>
      </w:sdtPr>
      <w:sdtContent>
        <w:r w:rsidR="00E12AD5">
          <w:t>Godburn</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2025" w14:textId="45E30DAE" w:rsidR="00080C97" w:rsidRDefault="00000000">
    <w:pPr>
      <w:pStyle w:val="Header"/>
    </w:pPr>
    <w:sdt>
      <w:sdtPr>
        <w:alias w:val="Last Name:"/>
        <w:tag w:val="Last Name:"/>
        <w:id w:val="-348181431"/>
        <w:placeholder>
          <w:docPart w:val="2DF94B54CDED48169FCFEA25DC77F45C"/>
        </w:placeholder>
        <w:dataBinding w:prefixMappings="xmlns:ns0='http://schemas.microsoft.com/office/2006/coverPageProps' " w:xpath="/ns0:CoverPageProperties[1]/ns0:Abstract[1]" w:storeItemID="{55AF091B-3C7A-41E3-B477-F2FDAA23CFDA}"/>
        <w15:appearance w15:val="hidden"/>
        <w:text/>
      </w:sdtPr>
      <w:sdtContent>
        <w:r w:rsidR="00E12AD5">
          <w:t>Godburn</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863A8E"/>
    <w:multiLevelType w:val="hybridMultilevel"/>
    <w:tmpl w:val="13E80910"/>
    <w:lvl w:ilvl="0" w:tplc="FEBE5D20">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B1B5787"/>
    <w:multiLevelType w:val="multilevel"/>
    <w:tmpl w:val="4572ABF8"/>
    <w:numStyleLink w:val="MLAOutline"/>
  </w:abstractNum>
  <w:abstractNum w:abstractNumId="17"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43516BF"/>
    <w:multiLevelType w:val="hybridMultilevel"/>
    <w:tmpl w:val="766A2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261286">
    <w:abstractNumId w:val="9"/>
  </w:num>
  <w:num w:numId="2" w16cid:durableId="540361763">
    <w:abstractNumId w:val="7"/>
  </w:num>
  <w:num w:numId="3" w16cid:durableId="1906259813">
    <w:abstractNumId w:val="6"/>
  </w:num>
  <w:num w:numId="4" w16cid:durableId="1953970811">
    <w:abstractNumId w:val="5"/>
  </w:num>
  <w:num w:numId="5" w16cid:durableId="1379739570">
    <w:abstractNumId w:val="4"/>
  </w:num>
  <w:num w:numId="6" w16cid:durableId="2047366289">
    <w:abstractNumId w:val="8"/>
  </w:num>
  <w:num w:numId="7" w16cid:durableId="291131963">
    <w:abstractNumId w:val="3"/>
  </w:num>
  <w:num w:numId="8" w16cid:durableId="1121916165">
    <w:abstractNumId w:val="2"/>
  </w:num>
  <w:num w:numId="9" w16cid:durableId="1812400571">
    <w:abstractNumId w:val="1"/>
  </w:num>
  <w:num w:numId="10" w16cid:durableId="1976132761">
    <w:abstractNumId w:val="0"/>
  </w:num>
  <w:num w:numId="11" w16cid:durableId="1133211786">
    <w:abstractNumId w:val="12"/>
  </w:num>
  <w:num w:numId="12" w16cid:durableId="1717310720">
    <w:abstractNumId w:val="15"/>
  </w:num>
  <w:num w:numId="13" w16cid:durableId="1192963445">
    <w:abstractNumId w:val="16"/>
  </w:num>
  <w:num w:numId="14" w16cid:durableId="30032497">
    <w:abstractNumId w:val="14"/>
  </w:num>
  <w:num w:numId="15" w16cid:durableId="42339986">
    <w:abstractNumId w:val="11"/>
  </w:num>
  <w:num w:numId="16" w16cid:durableId="34166032">
    <w:abstractNumId w:val="13"/>
  </w:num>
  <w:num w:numId="17" w16cid:durableId="197932967">
    <w:abstractNumId w:val="17"/>
  </w:num>
  <w:num w:numId="18" w16cid:durableId="69499868">
    <w:abstractNumId w:val="10"/>
  </w:num>
  <w:num w:numId="19" w16cid:durableId="15861814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IyNLI0MrE0BGJjQyUdpeDU4uLM/DyQAsNaAFhaOfEsAAAA"/>
  </w:docVars>
  <w:rsids>
    <w:rsidRoot w:val="00E12AD5"/>
    <w:rsid w:val="000377F1"/>
    <w:rsid w:val="00080C97"/>
    <w:rsid w:val="000E4DEC"/>
    <w:rsid w:val="0017017D"/>
    <w:rsid w:val="001B3CF7"/>
    <w:rsid w:val="001F0196"/>
    <w:rsid w:val="00232299"/>
    <w:rsid w:val="003377A4"/>
    <w:rsid w:val="0034643D"/>
    <w:rsid w:val="00372013"/>
    <w:rsid w:val="003E748F"/>
    <w:rsid w:val="004572D9"/>
    <w:rsid w:val="00522615"/>
    <w:rsid w:val="00554814"/>
    <w:rsid w:val="00573DFA"/>
    <w:rsid w:val="00663131"/>
    <w:rsid w:val="006A64A8"/>
    <w:rsid w:val="007646D2"/>
    <w:rsid w:val="007D4B2F"/>
    <w:rsid w:val="007D633A"/>
    <w:rsid w:val="00965112"/>
    <w:rsid w:val="009D02F9"/>
    <w:rsid w:val="00AA5E49"/>
    <w:rsid w:val="00AB1E45"/>
    <w:rsid w:val="00B163DA"/>
    <w:rsid w:val="00B23D10"/>
    <w:rsid w:val="00B34416"/>
    <w:rsid w:val="00B71A53"/>
    <w:rsid w:val="00B82F8F"/>
    <w:rsid w:val="00BD3A4E"/>
    <w:rsid w:val="00C26420"/>
    <w:rsid w:val="00C41419"/>
    <w:rsid w:val="00D14DCF"/>
    <w:rsid w:val="00DE615F"/>
    <w:rsid w:val="00E03DE3"/>
    <w:rsid w:val="00E12AD5"/>
    <w:rsid w:val="00E75EC2"/>
    <w:rsid w:val="00EA37D0"/>
    <w:rsid w:val="00EC2FE4"/>
    <w:rsid w:val="00FF3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A6785"/>
  <w15:chartTrackingRefBased/>
  <w15:docId w15:val="{7F24E2FC-A475-49FC-B01D-E697FB5A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styleId="Hyperlink">
    <w:name w:val="Hyperlink"/>
    <w:basedOn w:val="DefaultParagraphFont"/>
    <w:uiPriority w:val="99"/>
    <w:unhideWhenUsed/>
    <w:rsid w:val="00B71A53"/>
    <w:rPr>
      <w:color w:val="5F5F5F" w:themeColor="hyperlink"/>
      <w:u w:val="single"/>
    </w:rPr>
  </w:style>
  <w:style w:type="character" w:styleId="UnresolvedMention">
    <w:name w:val="Unresolved Mention"/>
    <w:basedOn w:val="DefaultParagraphFont"/>
    <w:uiPriority w:val="99"/>
    <w:semiHidden/>
    <w:unhideWhenUsed/>
    <w:rsid w:val="00B71A53"/>
    <w:rPr>
      <w:color w:val="605E5C"/>
      <w:shd w:val="clear" w:color="auto" w:fill="E1DFDD"/>
    </w:rPr>
  </w:style>
  <w:style w:type="paragraph" w:styleId="ListParagraph">
    <w:name w:val="List Paragraph"/>
    <w:basedOn w:val="Normal"/>
    <w:uiPriority w:val="34"/>
    <w:unhideWhenUsed/>
    <w:qFormat/>
    <w:rsid w:val="00DE61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12665819">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46427202">
      <w:bodyDiv w:val="1"/>
      <w:marLeft w:val="0"/>
      <w:marRight w:val="0"/>
      <w:marTop w:val="0"/>
      <w:marBottom w:val="0"/>
      <w:divBdr>
        <w:top w:val="none" w:sz="0" w:space="0" w:color="auto"/>
        <w:left w:val="none" w:sz="0" w:space="0" w:color="auto"/>
        <w:bottom w:val="none" w:sz="0" w:space="0" w:color="auto"/>
        <w:right w:val="none" w:sz="0" w:space="0" w:color="auto"/>
      </w:divBdr>
    </w:div>
    <w:div w:id="292634343">
      <w:bodyDiv w:val="1"/>
      <w:marLeft w:val="0"/>
      <w:marRight w:val="0"/>
      <w:marTop w:val="0"/>
      <w:marBottom w:val="0"/>
      <w:divBdr>
        <w:top w:val="none" w:sz="0" w:space="0" w:color="auto"/>
        <w:left w:val="none" w:sz="0" w:space="0" w:color="auto"/>
        <w:bottom w:val="none" w:sz="0" w:space="0" w:color="auto"/>
        <w:right w:val="none" w:sz="0" w:space="0" w:color="auto"/>
      </w:divBdr>
      <w:divsChild>
        <w:div w:id="866065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00844598">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968708363">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F94B54CDED48169FCFEA25DC77F45C"/>
        <w:category>
          <w:name w:val="General"/>
          <w:gallery w:val="placeholder"/>
        </w:category>
        <w:types>
          <w:type w:val="bbPlcHdr"/>
        </w:types>
        <w:behaviors>
          <w:behavior w:val="content"/>
        </w:behaviors>
        <w:guid w:val="{293F4FA3-5E2B-4603-8761-BEE5FD5E94B7}"/>
      </w:docPartPr>
      <w:docPartBody>
        <w:p w:rsidR="00B5739A" w:rsidRDefault="00000000">
          <w:pPr>
            <w:pStyle w:val="2DF94B54CDED48169FCFEA25DC77F45C"/>
          </w:pPr>
          <w:r>
            <w:t>Table data</w:t>
          </w:r>
        </w:p>
      </w:docPartBody>
    </w:docPart>
    <w:docPart>
      <w:docPartPr>
        <w:name w:val="C51330B0980A42EABD11A570F33534AC"/>
        <w:category>
          <w:name w:val="General"/>
          <w:gallery w:val="placeholder"/>
        </w:category>
        <w:types>
          <w:type w:val="bbPlcHdr"/>
        </w:types>
        <w:behaviors>
          <w:behavior w:val="content"/>
        </w:behaviors>
        <w:guid w:val="{27A59186-DBC0-4EAB-9521-E74096606299}"/>
      </w:docPartPr>
      <w:docPartBody>
        <w:p w:rsidR="00B5739A" w:rsidRDefault="00000000">
          <w:pPr>
            <w:pStyle w:val="C51330B0980A42EABD11A570F33534AC"/>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04"/>
    <w:rsid w:val="004572D9"/>
    <w:rsid w:val="004C6392"/>
    <w:rsid w:val="00554814"/>
    <w:rsid w:val="007646D2"/>
    <w:rsid w:val="007C53DB"/>
    <w:rsid w:val="00911404"/>
    <w:rsid w:val="00AF48F4"/>
    <w:rsid w:val="00B5739A"/>
    <w:rsid w:val="00D1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3"/>
    <w:qFormat/>
    <w:rPr>
      <w:i/>
      <w:iCs/>
    </w:rPr>
  </w:style>
  <w:style w:type="paragraph" w:customStyle="1" w:styleId="2DF94B54CDED48169FCFEA25DC77F45C">
    <w:name w:val="2DF94B54CDED48169FCFEA25DC77F45C"/>
  </w:style>
  <w:style w:type="paragraph" w:customStyle="1" w:styleId="C51330B0980A42EABD11A570F33534AC">
    <w:name w:val="C51330B0980A42EABD11A570F33534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Godburn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70</TotalTime>
  <Pages>3</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 Godburn</cp:lastModifiedBy>
  <cp:revision>6</cp:revision>
  <dcterms:created xsi:type="dcterms:W3CDTF">2025-02-14T03:17:00Z</dcterms:created>
  <dcterms:modified xsi:type="dcterms:W3CDTF">2025-02-14T17:01:00Z</dcterms:modified>
</cp:coreProperties>
</file>